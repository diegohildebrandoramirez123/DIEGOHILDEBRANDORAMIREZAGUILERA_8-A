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29040206"/>
        <w:docPartObj>
          <w:docPartGallery w:val="Cover Pages"/>
          <w:docPartUnique/>
        </w:docPartObj>
      </w:sdtPr>
      <w:sdtEndPr>
        <w:rPr>
          <w:rFonts w:ascii="Bahnschrift" w:hAnsi="Bahnschrift"/>
          <w:b/>
          <w:bCs/>
          <w:noProof/>
          <w:color w:val="000000" w:themeColor="text1"/>
          <w:sz w:val="24"/>
          <w:szCs w:val="24"/>
          <w:lang w:bidi="es-ES"/>
        </w:rPr>
      </w:sdtEndPr>
      <w:sdtContent>
        <w:p w14:paraId="6DCCF6BB" w14:textId="6BFCE834" w:rsidR="009B7DC4" w:rsidRDefault="009B7DC4">
          <w:r>
            <w:rPr>
              <w:noProof/>
            </w:rPr>
            <w:drawing>
              <wp:inline distT="0" distB="0" distL="0" distR="0" wp14:anchorId="60650681" wp14:editId="56468794">
                <wp:extent cx="6645910" cy="6637655"/>
                <wp:effectExtent l="0" t="0" r="2540" b="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CUeq3LKx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5910" cy="6637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528" behindDoc="1" locked="0" layoutInCell="1" allowOverlap="1" wp14:anchorId="6B224F9A" wp14:editId="1E54C7E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D9073A3" w14:textId="77777777" w:rsidR="009B7DC4" w:rsidRDefault="009B7DC4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3D1D62C" w14:textId="4E334041" w:rsidR="009B7DC4" w:rsidRDefault="009B7DC4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ARQUITECTURA DE LOS PDLs y sus aplicaciones</w:t>
                                      </w:r>
                                    </w:p>
                                  </w:sdtContent>
                                </w:sdt>
                                <w:p w14:paraId="44121706" w14:textId="15CC27A0" w:rsidR="009B7DC4" w:rsidRDefault="009B7DC4">
                                  <w:pPr>
                                    <w:pStyle w:val="Sinespaciado"/>
                                    <w:spacing w:before="120"/>
                                    <w:rPr>
                                      <w:color w:val="00A0B8" w:themeColor="accent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00A0B8" w:themeColor="accent1"/>
                                      <w:sz w:val="36"/>
                                      <w:szCs w:val="36"/>
                                    </w:rPr>
                                    <w:t xml:space="preserve">DIEGO HILDEBRANDO RAMIREZ </w:t>
                                  </w:r>
                                  <w:r>
                                    <w:rPr>
                                      <w:color w:val="00A0B8" w:themeColor="accent1"/>
                                      <w:sz w:val="36"/>
                                      <w:szCs w:val="36"/>
                                    </w:rPr>
                                    <w:t>AGUILERA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224F9A" id="Grupo 48" o:spid="_x0000_s1026" style="position:absolute;margin-left:0;margin-top:0;width:540pt;height:10in;z-index:-251645952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525f74 [3122]" stroked="f" strokeweight="2pt">
                        <v:fill color2="#465163 [2882]" rotate="t" angle="348" colors="0 #99b2bf;6554f #99b2bf" focus="100%" type="gradient"/>
                        <v:textbox inset="54pt,54pt,1in,5in">
                          <w:txbxContent>
                            <w:p w14:paraId="1D9073A3" w14:textId="77777777" w:rsidR="009B7DC4" w:rsidRDefault="009B7DC4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3D1D62C" w14:textId="4E334041" w:rsidR="009B7DC4" w:rsidRDefault="009B7DC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ARQUITECTURA DE LOS PDLs y sus aplicaciones</w:t>
                                </w:r>
                              </w:p>
                            </w:sdtContent>
                          </w:sdt>
                          <w:p w14:paraId="44121706" w14:textId="15CC27A0" w:rsidR="009B7DC4" w:rsidRDefault="009B7DC4">
                            <w:pPr>
                              <w:pStyle w:val="Sinespaciado"/>
                              <w:spacing w:before="120"/>
                              <w:rPr>
                                <w:color w:val="00A0B8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A0B8" w:themeColor="accent1"/>
                                <w:sz w:val="36"/>
                                <w:szCs w:val="36"/>
                              </w:rPr>
                              <w:t xml:space="preserve">DIEGO HILDEBRANDO RAMIREZ </w:t>
                            </w:r>
                            <w:r>
                              <w:rPr>
                                <w:color w:val="00A0B8" w:themeColor="accent1"/>
                                <w:sz w:val="36"/>
                                <w:szCs w:val="36"/>
                              </w:rPr>
                              <w:t>AGUILERA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07EE37" w14:textId="35858D42" w:rsidR="009B7DC4" w:rsidRDefault="009B7DC4">
          <w:pPr>
            <w:rPr>
              <w:rFonts w:ascii="Bahnschrift" w:hAnsi="Bahnschrift"/>
              <w:b/>
              <w:bCs/>
              <w:noProof/>
              <w:color w:val="000000" w:themeColor="text1"/>
              <w:sz w:val="24"/>
              <w:szCs w:val="24"/>
              <w:lang w:bidi="es-ES"/>
            </w:rPr>
          </w:pPr>
          <w:r>
            <w:rPr>
              <w:rFonts w:ascii="Bahnschrift" w:hAnsi="Bahnschrift"/>
              <w:b/>
              <w:bCs/>
              <w:noProof/>
              <w:color w:val="000000" w:themeColor="text1"/>
              <w:sz w:val="24"/>
              <w:szCs w:val="24"/>
              <w:lang w:bidi="es-ES"/>
            </w:rPr>
            <w:br w:type="page"/>
          </w:r>
        </w:p>
      </w:sdtContent>
    </w:sdt>
    <w:p w14:paraId="11054503" w14:textId="77777777" w:rsidR="00C6554A" w:rsidRPr="009679B1" w:rsidRDefault="00C6554A" w:rsidP="00C6554A">
      <w:pPr>
        <w:pStyle w:val="Foto"/>
        <w:rPr>
          <w:noProof/>
        </w:rPr>
      </w:pPr>
    </w:p>
    <w:p w14:paraId="0A07C27D" w14:textId="149C60B7" w:rsidR="002C74C0" w:rsidRPr="00B954EB" w:rsidRDefault="00B954EB" w:rsidP="00537225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  <w:lang w:bidi="es-ES"/>
        </w:rPr>
      </w:pPr>
      <w:r w:rsidRPr="00537225">
        <w:rPr>
          <w:rFonts w:ascii="Bahnschrift" w:hAnsi="Bahnschrift"/>
          <w:b/>
          <w:bCs/>
          <w:noProof/>
          <w:color w:val="000000" w:themeColor="text1"/>
          <w:sz w:val="24"/>
          <w:szCs w:val="24"/>
          <w:lang w:bidi="es-ES"/>
        </w:rPr>
        <w:t>INTRODUCCION</w:t>
      </w:r>
    </w:p>
    <w:p w14:paraId="66BCFEB0" w14:textId="77777777" w:rsidR="00B954EB" w:rsidRPr="00B954EB" w:rsidRDefault="00B954EB" w:rsidP="00537225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  <w:lang w:bidi="es-ES"/>
        </w:rPr>
      </w:pPr>
    </w:p>
    <w:p w14:paraId="7B839880" w14:textId="77777777" w:rsidR="00B954EB" w:rsidRDefault="00B954EB" w:rsidP="00537225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El nombre de Dispositivos lógicos Programables 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 PLD (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Programmable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Logic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Device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) es una acepción genérica establecida para cualquier sistema digital cuyo funcionamiento está determinado por el usuario, después que dicho dispositivo fuera fabricado. Al referirnos a usuario, generalmente nos dirigimos a un profesional del diseño lógico, aunque pudiera ser realmente el cliente final. Al hablar aquí de circuitos digitales en forma general, nos referimos a todos los sistemas digitales incluyendo por supuesto a los combinacionales y secuenciales. Actualmente se los utiliza para realizar todo tipo de circuitos digitales, desde los más sencillos a los más complejos; que en el pasado se realizaba con lógica cableada a través del uso de una gran cantidad de elementos lógicos convencionales SSI </w:t>
      </w:r>
      <w:proofErr w:type="spellStart"/>
      <w:r w:rsidRPr="00B954EB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 w:rsidRPr="00B954EB">
        <w:rPr>
          <w:rFonts w:ascii="Bahnschrift" w:hAnsi="Bahnschrift"/>
          <w:color w:val="000000" w:themeColor="text1"/>
          <w:sz w:val="24"/>
          <w:szCs w:val="24"/>
        </w:rPr>
        <w:t xml:space="preserve"> MSI; utilizados en forma discreta. Pero la diferencia fundamental es que estos dispositivos están armónicamente estructurados, tanto en su hardware como en las herramientas de software utilizadas para el diseño lógico.</w:t>
      </w:r>
    </w:p>
    <w:p w14:paraId="027E5C4B" w14:textId="77777777" w:rsidR="00B954EB" w:rsidRDefault="00B954EB" w:rsidP="00537225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14:paraId="44A74B0A" w14:textId="77777777" w:rsidR="00B954EB" w:rsidRPr="00537225" w:rsidRDefault="00B954EB" w:rsidP="00537225">
      <w:pPr>
        <w:pStyle w:val="Informacindecontacto"/>
        <w:jc w:val="both"/>
        <w:rPr>
          <w:rFonts w:ascii="Bahnschrift" w:hAnsi="Bahnschrift"/>
          <w:b/>
          <w:bCs/>
          <w:color w:val="000000" w:themeColor="text1"/>
          <w:sz w:val="24"/>
          <w:szCs w:val="24"/>
        </w:rPr>
      </w:pPr>
      <w:r w:rsidRPr="00537225">
        <w:rPr>
          <w:rFonts w:ascii="Bahnschrift" w:hAnsi="Bahnschrift"/>
          <w:b/>
          <w:bCs/>
          <w:color w:val="000000" w:themeColor="text1"/>
          <w:sz w:val="24"/>
          <w:szCs w:val="24"/>
        </w:rPr>
        <w:t>MARCO TEÓRICO</w:t>
      </w:r>
    </w:p>
    <w:p w14:paraId="60F69567" w14:textId="77777777" w:rsidR="00537225" w:rsidRDefault="00537225" w:rsidP="00537225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14:paraId="6ECE67EF" w14:textId="77777777" w:rsidR="00537225" w:rsidRDefault="00537225" w:rsidP="00537225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537225">
        <w:rPr>
          <w:rFonts w:ascii="Bahnschrift" w:hAnsi="Bahnschrift"/>
          <w:color w:val="000000" w:themeColor="text1"/>
          <w:sz w:val="24"/>
          <w:szCs w:val="24"/>
        </w:rPr>
        <w:t>Debido a los avances de la tecnología en la realización de nuevas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estructuras y el incremento de la integración, logrando cada vez circuitos en menor tamaño, </w:t>
      </w:r>
      <w:proofErr w:type="spellStart"/>
      <w:r w:rsidRPr="00537225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mayor cantidad de elementos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lógicos en el mismo, es que cualquier diseño digital, que hasta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hace poco tiempo se realizaba en forma discreta, se pueda configurar </w:t>
      </w:r>
      <w:proofErr w:type="spellStart"/>
      <w:r w:rsidRPr="00537225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 realizar con estos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circuitos lógicos programables. Podemos decir entonces, en forma generalizada que estos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dispositivos permiten programar todo tipo de componente de la lógica booleana, desde las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compuertas más elementales hasta los secuenciales más complejos, pasando por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decodificadores, multiplexores, contadores, registros, procesadores digitales, sistemas de</w:t>
      </w:r>
      <w:r>
        <w:rPr>
          <w:rFonts w:ascii="Bahnschrift" w:hAnsi="Bahnschrift"/>
          <w:color w:val="000000" w:themeColor="text1"/>
          <w:sz w:val="24"/>
          <w:szCs w:val="24"/>
        </w:rPr>
        <w:t xml:space="preserve"> </w:t>
      </w:r>
      <w:r w:rsidRPr="00537225">
        <w:rPr>
          <w:rFonts w:ascii="Bahnschrift" w:hAnsi="Bahnschrift"/>
          <w:color w:val="000000" w:themeColor="text1"/>
          <w:sz w:val="24"/>
          <w:szCs w:val="24"/>
        </w:rPr>
        <w:t>transmisión de datos, etc.</w:t>
      </w:r>
    </w:p>
    <w:p w14:paraId="7F761BA7" w14:textId="77777777" w:rsidR="00B954EB" w:rsidRDefault="00B954EB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14:paraId="710FE228" w14:textId="77777777" w:rsidR="00537225" w:rsidRDefault="00537225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Estos circuitos PLD conforman una estructura básica compacta, perfectamente estructurada y por lo general realizada en un solo circuito integrado (aunque a veces puede ser más de uno) fabricados en alta (LSI), muy alta (VLSI) </w:t>
      </w:r>
      <w:proofErr w:type="spellStart"/>
      <w:r w:rsidRPr="00537225">
        <w:rPr>
          <w:rFonts w:ascii="Bahnschrift" w:hAnsi="Bahnschrift"/>
          <w:color w:val="000000" w:themeColor="text1"/>
          <w:sz w:val="24"/>
          <w:szCs w:val="24"/>
        </w:rPr>
        <w:t>ó</w:t>
      </w:r>
      <w:proofErr w:type="spellEnd"/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 ultra alta (ULSI) escala de integración. Poseen diferentes características según el fabricante, en cuanto a su capacidad de programación, tecnología, forma exterior, etc. Al igual que las memorias programables, están aquellos que permiten una única programación, los que pueden ser borrados con luz ultravioleta y aquellos borrables y programables eléctricamente. </w:t>
      </w:r>
    </w:p>
    <w:p w14:paraId="0964088D" w14:textId="77777777" w:rsidR="00537225" w:rsidRDefault="00537225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14:paraId="5DA8D1FA" w14:textId="77777777" w:rsidR="00537225" w:rsidRPr="00537225" w:rsidRDefault="00537225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537225">
        <w:rPr>
          <w:rFonts w:ascii="Bahnschrift" w:hAnsi="Bahnschrift"/>
          <w:color w:val="000000" w:themeColor="text1"/>
          <w:sz w:val="24"/>
          <w:szCs w:val="24"/>
        </w:rPr>
        <w:t xml:space="preserve">Los sistemas secuenciales síncronos de control </w:t>
      </w:r>
      <w:proofErr w:type="spellStart"/>
      <w:r w:rsidRPr="00537225">
        <w:rPr>
          <w:rFonts w:ascii="Bahnschrift" w:hAnsi="Bahnschrift"/>
          <w:color w:val="000000" w:themeColor="text1"/>
          <w:sz w:val="24"/>
          <w:szCs w:val="24"/>
        </w:rPr>
        <w:t>microprogramados</w:t>
      </w:r>
      <w:proofErr w:type="spellEnd"/>
      <w:r w:rsidRPr="00537225">
        <w:rPr>
          <w:rFonts w:ascii="Bahnschrift" w:hAnsi="Bahnschrift"/>
          <w:color w:val="000000" w:themeColor="text1"/>
          <w:sz w:val="24"/>
          <w:szCs w:val="24"/>
        </w:rPr>
        <w:t>, también llamados microcontroladores, constituyen una especie de dispositivos lógicos programables, pero como en general poseen una arquitectura perfectamente definida y lo único que se programa es una memoria PROM no se incluyen en el estudio de este tipo de circuitos. Algunos autores suelen incluirlos, junto a los PLD propiamente dichos dentro del estudio y clasificación de las memorias PROM.</w:t>
      </w:r>
    </w:p>
    <w:p w14:paraId="308C4BF9" w14:textId="77777777" w:rsidR="00B954EB" w:rsidRDefault="00B954EB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14B555E" w14:textId="77777777"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216BCAF" w14:textId="77777777"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D514EA2" w14:textId="77777777"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3425427" w14:textId="77777777"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2A31198" w14:textId="77777777"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4E6BB40" w14:textId="77777777"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2AA7E97" w14:textId="77777777"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1C70F64" w14:textId="77777777" w:rsidR="00537225" w:rsidRDefault="00537225" w:rsidP="00B954EB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CA65370" w14:textId="77777777" w:rsidR="006276FD" w:rsidRPr="006276FD" w:rsidRDefault="00537225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>CLASIFICACIÓN (ARQUITECTURA)</w:t>
      </w:r>
    </w:p>
    <w:p w14:paraId="03DBAD95" w14:textId="77777777" w:rsidR="006276FD" w:rsidRPr="006276FD" w:rsidRDefault="006276FD" w:rsidP="00B954EB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14:paraId="1D9EE1F5" w14:textId="77777777"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PROM (Memoria programable de sólo lectura) </w:t>
      </w:r>
    </w:p>
    <w:p w14:paraId="734F29A6" w14:textId="77777777"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PLA (Arreglo lógico programable) </w:t>
      </w:r>
    </w:p>
    <w:p w14:paraId="3EFDC79B" w14:textId="77777777"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PAL (Lógica de arreglos programables) </w:t>
      </w:r>
    </w:p>
    <w:p w14:paraId="28DF5A5B" w14:textId="77777777"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GAL (Arreglo lógico genérico) </w:t>
      </w:r>
    </w:p>
    <w:p w14:paraId="1B9A0EC2" w14:textId="77777777" w:rsidR="006276FD" w:rsidRPr="006276FD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 xml:space="preserve">CPLD (Dispositivo lógico programable complejo) </w:t>
      </w:r>
    </w:p>
    <w:p w14:paraId="0034D6B6" w14:textId="77777777" w:rsidR="00537225" w:rsidRDefault="00537225" w:rsidP="006276FD">
      <w:pPr>
        <w:pStyle w:val="Informacindecontacto"/>
        <w:numPr>
          <w:ilvl w:val="0"/>
          <w:numId w:val="18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color w:val="000000" w:themeColor="text1"/>
          <w:sz w:val="24"/>
          <w:szCs w:val="24"/>
        </w:rPr>
        <w:t>FPGA (Arreglos de compuertas programables mediante campos)</w:t>
      </w:r>
    </w:p>
    <w:p w14:paraId="061DBA5E" w14:textId="77777777" w:rsidR="006276FD" w:rsidRDefault="006276FD" w:rsidP="006276FD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14:paraId="3D836F1C" w14:textId="77777777" w:rsidR="006276FD" w:rsidRDefault="006276FD" w:rsidP="006276FD">
      <w:pPr>
        <w:pStyle w:val="Informacindecontacto"/>
        <w:jc w:val="both"/>
        <w:rPr>
          <w:rFonts w:ascii="Bahnschrift" w:hAnsi="Bahnschrift"/>
          <w:color w:val="000000" w:themeColor="text1"/>
          <w:sz w:val="24"/>
          <w:szCs w:val="24"/>
        </w:rPr>
      </w:pPr>
    </w:p>
    <w:p w14:paraId="764A478B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PLA</w:t>
      </w:r>
    </w:p>
    <w:p w14:paraId="1AA7864D" w14:textId="77777777" w:rsidR="006276FD" w:rsidRP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7D7F38B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Arreglo de compuertas:</w:t>
      </w:r>
    </w:p>
    <w:p w14:paraId="22A6DE7C" w14:textId="77777777" w:rsidR="006276FD" w:rsidRP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76B1FD5B" w14:textId="77777777" w:rsidR="006276FD" w:rsidRPr="006276FD" w:rsidRDefault="006276FD" w:rsidP="006276FD">
      <w:pPr>
        <w:pStyle w:val="Informacindecontacto"/>
        <w:numPr>
          <w:ilvl w:val="0"/>
          <w:numId w:val="20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 Circuito con varias compuertas</w:t>
      </w: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 </w:t>
      </w: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lógicas no conectadas.</w:t>
      </w:r>
    </w:p>
    <w:p w14:paraId="255182BF" w14:textId="77777777" w:rsidR="006276FD" w:rsidRDefault="006276FD" w:rsidP="006276FD">
      <w:pPr>
        <w:pStyle w:val="Informacindecontacto"/>
        <w:numPr>
          <w:ilvl w:val="0"/>
          <w:numId w:val="20"/>
        </w:numPr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t>Programable en función de la aplicación</w:t>
      </w:r>
      <w:r w:rsidRPr="006276FD">
        <w:rPr>
          <w:rFonts w:ascii="Bahnschrift" w:hAnsi="Bahnschrift"/>
          <w:noProof/>
          <w:color w:val="000000" w:themeColor="text1"/>
          <w:sz w:val="24"/>
          <w:szCs w:val="24"/>
        </w:rPr>
        <w:cr/>
      </w:r>
    </w:p>
    <w:p w14:paraId="4311A870" w14:textId="77777777" w:rsidR="006276FD" w:rsidRDefault="006276FD" w:rsidP="006276FD">
      <w:pPr>
        <w:pStyle w:val="Informacindecontac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7F9447" wp14:editId="1A684E86">
            <wp:simplePos x="0" y="0"/>
            <wp:positionH relativeFrom="column">
              <wp:posOffset>250166</wp:posOffset>
            </wp:positionH>
            <wp:positionV relativeFrom="paragraph">
              <wp:posOffset>5535</wp:posOffset>
            </wp:positionV>
            <wp:extent cx="3683180" cy="2251494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4" t="22857" r="26663" b="16879"/>
                    <a:stretch/>
                  </pic:blipFill>
                  <pic:spPr bwMode="auto">
                    <a:xfrm>
                      <a:off x="0" y="0"/>
                      <a:ext cx="3683180" cy="225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779C5E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2B68728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F6BEE8A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3AAAD1EA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4643D72C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33A292AB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7EE1823C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C4E2904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4D88439D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7F96AA9C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521C14F0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A5C152E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E991F48" wp14:editId="4351D443">
            <wp:simplePos x="0" y="0"/>
            <wp:positionH relativeFrom="column">
              <wp:posOffset>387985</wp:posOffset>
            </wp:positionH>
            <wp:positionV relativeFrom="paragraph">
              <wp:posOffset>83185</wp:posOffset>
            </wp:positionV>
            <wp:extent cx="4088765" cy="3083560"/>
            <wp:effectExtent l="0" t="0" r="6985" b="2540"/>
            <wp:wrapTight wrapText="bothSides">
              <wp:wrapPolygon edited="0">
                <wp:start x="0" y="0"/>
                <wp:lineTo x="0" y="21484"/>
                <wp:lineTo x="21536" y="21484"/>
                <wp:lineTo x="2153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8" t="14546" r="23028" b="11796"/>
                    <a:stretch/>
                  </pic:blipFill>
                  <pic:spPr bwMode="auto">
                    <a:xfrm>
                      <a:off x="0" y="0"/>
                      <a:ext cx="4088765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53EF4" w14:textId="77777777" w:rsidR="006276FD" w:rsidRDefault="006276FD" w:rsidP="006276FD">
      <w:pPr>
        <w:pStyle w:val="Informacindecontacto"/>
        <w:jc w:val="both"/>
        <w:rPr>
          <w:noProof/>
        </w:rPr>
      </w:pPr>
    </w:p>
    <w:p w14:paraId="336D0E27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79C4BD24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B98F927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69B1660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6B6261D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4E0D3B8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02701A1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4376316A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85284A1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0B6D528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11C09A5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BAAB591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4F044A9C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72AF2670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44627E17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18C054F" w14:textId="77777777" w:rsidR="006276FD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548F6A4" wp14:editId="4B2AC56C">
            <wp:simplePos x="0" y="0"/>
            <wp:positionH relativeFrom="margin">
              <wp:posOffset>3372473</wp:posOffset>
            </wp:positionH>
            <wp:positionV relativeFrom="paragraph">
              <wp:posOffset>292891</wp:posOffset>
            </wp:positionV>
            <wp:extent cx="3320415" cy="2621915"/>
            <wp:effectExtent l="0" t="0" r="0" b="6985"/>
            <wp:wrapTight wrapText="bothSides">
              <wp:wrapPolygon edited="0">
                <wp:start x="0" y="0"/>
                <wp:lineTo x="0" y="21501"/>
                <wp:lineTo x="21439" y="21501"/>
                <wp:lineTo x="2143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8" t="20317" r="19251" b="9472"/>
                    <a:stretch/>
                  </pic:blipFill>
                  <pic:spPr bwMode="auto">
                    <a:xfrm>
                      <a:off x="0" y="0"/>
                      <a:ext cx="3320415" cy="26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76FD">
        <w:rPr>
          <w:rFonts w:ascii="Bahnschrift" w:hAnsi="Bahnschrift"/>
          <w:noProof/>
          <w:color w:val="000000" w:themeColor="text1"/>
          <w:sz w:val="24"/>
          <w:szCs w:val="24"/>
        </w:rPr>
        <w:tab/>
      </w:r>
      <w:r w:rsidR="006276FD">
        <w:rPr>
          <w:rFonts w:ascii="Bahnschrift" w:hAnsi="Bahnschrift"/>
          <w:noProof/>
          <w:color w:val="000000" w:themeColor="text1"/>
          <w:sz w:val="24"/>
          <w:szCs w:val="24"/>
        </w:rPr>
        <w:tab/>
      </w:r>
    </w:p>
    <w:p w14:paraId="43B47014" w14:textId="77777777" w:rsidR="0024254E" w:rsidRDefault="0024254E" w:rsidP="006276FD">
      <w:pPr>
        <w:pStyle w:val="Informacindecontac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E4A3E4" wp14:editId="58702BA2">
            <wp:simplePos x="0" y="0"/>
            <wp:positionH relativeFrom="margin">
              <wp:align>left</wp:align>
            </wp:positionH>
            <wp:positionV relativeFrom="paragraph">
              <wp:posOffset>2912745</wp:posOffset>
            </wp:positionV>
            <wp:extent cx="6529705" cy="3174365"/>
            <wp:effectExtent l="0" t="0" r="4445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7" t="16854" r="20042" b="13633"/>
                    <a:stretch/>
                  </pic:blipFill>
                  <pic:spPr bwMode="auto">
                    <a:xfrm>
                      <a:off x="0" y="0"/>
                      <a:ext cx="6535777" cy="3177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246BC78" wp14:editId="4EB9208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77870" cy="2738120"/>
            <wp:effectExtent l="0" t="0" r="0" b="5080"/>
            <wp:wrapTight wrapText="bothSides">
              <wp:wrapPolygon edited="0">
                <wp:start x="0" y="0"/>
                <wp:lineTo x="0" y="21490"/>
                <wp:lineTo x="21466" y="21490"/>
                <wp:lineTo x="2146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7" t="18009" r="22769" b="8798"/>
                    <a:stretch/>
                  </pic:blipFill>
                  <pic:spPr bwMode="auto">
                    <a:xfrm>
                      <a:off x="0" y="0"/>
                      <a:ext cx="327787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C9AEF" w14:textId="77777777" w:rsidR="006276FD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F21F28D" wp14:editId="4462C957">
            <wp:simplePos x="0" y="0"/>
            <wp:positionH relativeFrom="margin">
              <wp:posOffset>460974</wp:posOffset>
            </wp:positionH>
            <wp:positionV relativeFrom="paragraph">
              <wp:posOffset>3187700</wp:posOffset>
            </wp:positionV>
            <wp:extent cx="5874385" cy="3122295"/>
            <wp:effectExtent l="0" t="0" r="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5" t="20548" r="20043" b="14100"/>
                    <a:stretch/>
                  </pic:blipFill>
                  <pic:spPr bwMode="auto">
                    <a:xfrm>
                      <a:off x="0" y="0"/>
                      <a:ext cx="5874385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0C3B4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A30940C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4AC9162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4B525490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3082EABC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97400A5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2498551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398C6A4A" w14:textId="77777777" w:rsidR="0024254E" w:rsidRDefault="0024254E" w:rsidP="006276FD">
      <w:pPr>
        <w:pStyle w:val="Informacindecontacto"/>
        <w:jc w:val="both"/>
        <w:rPr>
          <w:noProof/>
        </w:rPr>
      </w:pPr>
    </w:p>
    <w:p w14:paraId="5AD66801" w14:textId="77777777" w:rsidR="006276FD" w:rsidRDefault="006276FD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E60E75F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6990EC4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8D8345F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95DD8B5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504F7A6F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418D6A2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7EEC452" w14:textId="77777777" w:rsidR="0024254E" w:rsidRDefault="0024254E" w:rsidP="006276FD">
      <w:pPr>
        <w:pStyle w:val="Informacindecontacto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CD2D856" wp14:editId="5FC22AE4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6581775" cy="3364230"/>
            <wp:effectExtent l="0" t="0" r="0" b="762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4" t="14776" r="22639" b="12258"/>
                    <a:stretch/>
                  </pic:blipFill>
                  <pic:spPr bwMode="auto">
                    <a:xfrm>
                      <a:off x="0" y="0"/>
                      <a:ext cx="6595695" cy="337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E2B7F" w14:textId="77777777" w:rsidR="0024254E" w:rsidRDefault="0024254E" w:rsidP="006276FD">
      <w:pPr>
        <w:pStyle w:val="Informacindecontac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6F449E4" wp14:editId="54C37A3B">
            <wp:simplePos x="0" y="0"/>
            <wp:positionH relativeFrom="margin">
              <wp:align>left</wp:align>
            </wp:positionH>
            <wp:positionV relativeFrom="paragraph">
              <wp:posOffset>3564890</wp:posOffset>
            </wp:positionV>
            <wp:extent cx="6607810" cy="4209415"/>
            <wp:effectExtent l="0" t="0" r="2540" b="635"/>
            <wp:wrapTight wrapText="bothSides">
              <wp:wrapPolygon edited="0">
                <wp:start x="0" y="0"/>
                <wp:lineTo x="0" y="21506"/>
                <wp:lineTo x="21546" y="21506"/>
                <wp:lineTo x="2154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0" t="14776" r="18875" b="10410"/>
                    <a:stretch/>
                  </pic:blipFill>
                  <pic:spPr bwMode="auto">
                    <a:xfrm>
                      <a:off x="0" y="0"/>
                      <a:ext cx="6610741" cy="421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77955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3AC695AF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F693250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31BC1BCD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8836150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3390BBD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3E8404B0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9B4A22A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51BE0803" w14:textId="77777777" w:rsidR="007133EA" w:rsidRDefault="007133EA" w:rsidP="006276FD">
      <w:pPr>
        <w:pStyle w:val="Informacindecontacto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A35116F" wp14:editId="10EAADAA">
            <wp:simplePos x="0" y="0"/>
            <wp:positionH relativeFrom="column">
              <wp:posOffset>3277846</wp:posOffset>
            </wp:positionH>
            <wp:positionV relativeFrom="paragraph">
              <wp:posOffset>8961</wp:posOffset>
            </wp:positionV>
            <wp:extent cx="3432810" cy="324167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8" t="22626" r="39253" b="38581"/>
                    <a:stretch/>
                  </pic:blipFill>
                  <pic:spPr bwMode="auto">
                    <a:xfrm>
                      <a:off x="0" y="0"/>
                      <a:ext cx="3432810" cy="324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46445E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14FA2C" wp14:editId="3DCE324A">
            <wp:extent cx="3122019" cy="2018581"/>
            <wp:effectExtent l="0" t="0" r="254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433" t="16854" r="19783" b="32811"/>
                    <a:stretch/>
                  </pic:blipFill>
                  <pic:spPr bwMode="auto">
                    <a:xfrm>
                      <a:off x="0" y="0"/>
                      <a:ext cx="3132192" cy="202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857D" w14:textId="77777777" w:rsidR="007133EA" w:rsidRDefault="007133EA" w:rsidP="006276FD">
      <w:pPr>
        <w:pStyle w:val="Informacindecontacto"/>
        <w:jc w:val="both"/>
        <w:rPr>
          <w:noProof/>
        </w:rPr>
      </w:pPr>
    </w:p>
    <w:p w14:paraId="54430738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A78D506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78910D4F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FB89080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68C61A2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28A4351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2D454E7F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56E13055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80810B0" w14:textId="77777777" w:rsidR="005D5BA8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CONCLUSIONES </w:t>
      </w:r>
    </w:p>
    <w:p w14:paraId="0874E152" w14:textId="77777777" w:rsidR="005D5BA8" w:rsidRDefault="005D5BA8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06F4AECE" w14:textId="77777777" w:rsidR="0024254E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>En base a lo presente, podemos llegar a las siguientes conclusiones:</w:t>
      </w:r>
    </w:p>
    <w:p w14:paraId="73E2C829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 xml:space="preserve">Los circuitos logico programables son una avance tecnologico que permite </w:t>
      </w:r>
      <w:r w:rsidR="005D5BA8">
        <w:rPr>
          <w:rFonts w:ascii="Bahnschrift" w:hAnsi="Bahnschrift"/>
          <w:noProof/>
          <w:color w:val="000000" w:themeColor="text1"/>
          <w:sz w:val="24"/>
          <w:szCs w:val="24"/>
        </w:rPr>
        <w:t>la reduccion de espacio y coste al momento de armar diferentes placas impresas o similares. El uso de estos cicruitos es mucho mas eficiente  que al usar circuito de funcion fija debido a que estos circuitos menos propensos a errores y por lo tanto son mas eficientes y confiales.</w:t>
      </w:r>
    </w:p>
    <w:p w14:paraId="5E25B6FE" w14:textId="77777777" w:rsidR="005D5BA8" w:rsidRDefault="005D5BA8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67EA0FE7" w14:textId="77777777" w:rsidR="0024254E" w:rsidRDefault="005D5BA8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>Auqye tienen unas cuantas desventaja, pueden ser incovenientes menores a comparacions de las ventajas que presentan.</w:t>
      </w:r>
    </w:p>
    <w:p w14:paraId="197104C3" w14:textId="77777777" w:rsidR="007133EA" w:rsidRDefault="007133EA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FD05946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16FDA142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r>
        <w:rPr>
          <w:rFonts w:ascii="Bahnschrift" w:hAnsi="Bahnschrift"/>
          <w:noProof/>
          <w:color w:val="000000" w:themeColor="text1"/>
          <w:sz w:val="24"/>
          <w:szCs w:val="24"/>
        </w:rPr>
        <w:t>BIBLIOGRAFÍAS</w:t>
      </w:r>
    </w:p>
    <w:p w14:paraId="1B2017C0" w14:textId="77777777" w:rsidR="0024254E" w:rsidRDefault="0024254E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</w:p>
    <w:p w14:paraId="393BF21F" w14:textId="77777777" w:rsidR="007133EA" w:rsidRDefault="007E2880" w:rsidP="006276FD">
      <w:pPr>
        <w:pStyle w:val="Informacindecontacto"/>
        <w:jc w:val="both"/>
      </w:pPr>
      <w:hyperlink r:id="rId19" w:history="1">
        <w:r w:rsidR="007133EA" w:rsidRPr="007133EA">
          <w:rPr>
            <w:color w:val="0000FF"/>
            <w:u w:val="single"/>
          </w:rPr>
          <w:t>http://sagitario.itmorelia.edu.mx/mfraga/materias/digital/PLD.pdf</w:t>
        </w:r>
      </w:hyperlink>
    </w:p>
    <w:p w14:paraId="4BC47324" w14:textId="77777777" w:rsidR="007133EA" w:rsidRPr="006276FD" w:rsidRDefault="007E2880" w:rsidP="006276FD">
      <w:pPr>
        <w:pStyle w:val="Informacindecontacto"/>
        <w:jc w:val="both"/>
        <w:rPr>
          <w:rFonts w:ascii="Bahnschrift" w:hAnsi="Bahnschrift"/>
          <w:noProof/>
          <w:color w:val="000000" w:themeColor="text1"/>
          <w:sz w:val="24"/>
          <w:szCs w:val="24"/>
        </w:rPr>
      </w:pPr>
      <w:hyperlink r:id="rId20" w:history="1">
        <w:r w:rsidR="007133EA" w:rsidRPr="007133EA">
          <w:rPr>
            <w:color w:val="0000FF"/>
            <w:u w:val="single"/>
          </w:rPr>
          <w:t>https://prezi.com/_8_usgr_lwgd/implementacion-de-circuitos-logicos-con-pld/</w:t>
        </w:r>
      </w:hyperlink>
    </w:p>
    <w:sectPr w:rsidR="007133EA" w:rsidRPr="006276FD" w:rsidSect="00B954EB">
      <w:footerReference w:type="default" r:id="rId21"/>
      <w:pgSz w:w="11906" w:h="16838" w:code="9"/>
      <w:pgMar w:top="720" w:right="720" w:bottom="720" w:left="720" w:header="720" w:footer="720" w:gutter="0"/>
      <w:pgBorders w:offsetFrom="page">
        <w:top w:val="thinThickThinMediumGap" w:sz="18" w:space="24" w:color="auto"/>
        <w:left w:val="thinThickThinMediumGap" w:sz="18" w:space="24" w:color="auto"/>
        <w:bottom w:val="thinThickThinMediumGap" w:sz="18" w:space="24" w:color="auto"/>
        <w:right w:val="thin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529AB8" w14:textId="77777777" w:rsidR="007E2880" w:rsidRDefault="007E2880" w:rsidP="00C6554A">
      <w:pPr>
        <w:spacing w:before="0" w:after="0" w:line="240" w:lineRule="auto"/>
      </w:pPr>
      <w:r>
        <w:separator/>
      </w:r>
    </w:p>
  </w:endnote>
  <w:endnote w:type="continuationSeparator" w:id="0">
    <w:p w14:paraId="36723890" w14:textId="77777777" w:rsidR="007E2880" w:rsidRDefault="007E288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1C152A" w14:textId="77777777" w:rsidR="002163EE" w:rsidRDefault="00ED7C44">
    <w:pPr>
      <w:pStyle w:val="Piedepgina"/>
      <w:rPr>
        <w:noProof/>
      </w:rPr>
    </w:pPr>
    <w:r>
      <w:rPr>
        <w:noProof/>
        <w:lang w:bidi="es-ES"/>
      </w:rPr>
      <w:t xml:space="preserve">Página </w:t>
    </w:r>
    <w:r>
      <w:rPr>
        <w:noProof/>
        <w:lang w:bidi="es-ES"/>
      </w:rPr>
      <w:fldChar w:fldCharType="begin"/>
    </w:r>
    <w:r>
      <w:rPr>
        <w:noProof/>
        <w:lang w:bidi="es-ES"/>
      </w:rPr>
      <w:instrText xml:space="preserve"> PAGE  \* Arabic  \* MERGEFORMAT </w:instrText>
    </w:r>
    <w:r>
      <w:rPr>
        <w:noProof/>
        <w:lang w:bidi="es-ES"/>
      </w:rPr>
      <w:fldChar w:fldCharType="separate"/>
    </w:r>
    <w:r w:rsidR="0089714F">
      <w:rPr>
        <w:noProof/>
        <w:lang w:bidi="es-ES"/>
      </w:rPr>
      <w:t>1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C4ED1" w14:textId="77777777" w:rsidR="007E2880" w:rsidRDefault="007E288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71029DE" w14:textId="77777777" w:rsidR="007E2880" w:rsidRDefault="007E288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4C1712"/>
    <w:multiLevelType w:val="hybridMultilevel"/>
    <w:tmpl w:val="A5BA3D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99373B5"/>
    <w:multiLevelType w:val="hybridMultilevel"/>
    <w:tmpl w:val="62B2A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904B1B"/>
    <w:multiLevelType w:val="hybridMultilevel"/>
    <w:tmpl w:val="1B04D4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D64A56"/>
    <w:multiLevelType w:val="hybridMultilevel"/>
    <w:tmpl w:val="2DD25B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B6B46D8"/>
    <w:multiLevelType w:val="hybridMultilevel"/>
    <w:tmpl w:val="D312D6AC"/>
    <w:lvl w:ilvl="0" w:tplc="33DCEB6A">
      <w:numFmt w:val="bullet"/>
      <w:lvlText w:val="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6"/>
  </w:num>
  <w:num w:numId="6">
    <w:abstractNumId w:val="11"/>
  </w:num>
  <w:num w:numId="7">
    <w:abstractNumId w:val="1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3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4EB"/>
    <w:rsid w:val="0024254E"/>
    <w:rsid w:val="002554CD"/>
    <w:rsid w:val="00293B83"/>
    <w:rsid w:val="002B4294"/>
    <w:rsid w:val="00333D0D"/>
    <w:rsid w:val="003D555A"/>
    <w:rsid w:val="004C049F"/>
    <w:rsid w:val="005000E2"/>
    <w:rsid w:val="0051785D"/>
    <w:rsid w:val="00537225"/>
    <w:rsid w:val="005D5BA8"/>
    <w:rsid w:val="006276FD"/>
    <w:rsid w:val="006A3CE7"/>
    <w:rsid w:val="007133EA"/>
    <w:rsid w:val="007E2880"/>
    <w:rsid w:val="00817261"/>
    <w:rsid w:val="0089714F"/>
    <w:rsid w:val="009679B1"/>
    <w:rsid w:val="00986062"/>
    <w:rsid w:val="009B7DC4"/>
    <w:rsid w:val="00B954EB"/>
    <w:rsid w:val="00C6554A"/>
    <w:rsid w:val="00CB0705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03967"/>
  <w15:chartTrackingRefBased/>
  <w15:docId w15:val="{8C7E22E4-183F-4E92-A72B-13A069736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Sinespaciado">
    <w:name w:val="No Spacing"/>
    <w:link w:val="SinespaciadoCar"/>
    <w:uiPriority w:val="1"/>
    <w:qFormat/>
    <w:rsid w:val="009B7DC4"/>
    <w:pPr>
      <w:spacing w:before="0" w:after="0" w:line="240" w:lineRule="auto"/>
    </w:pPr>
    <w:rPr>
      <w:rFonts w:eastAsiaTheme="minorEastAsia"/>
      <w:color w:val="auto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7DC4"/>
    <w:rPr>
      <w:rFonts w:eastAsiaTheme="minorEastAsia"/>
      <w:color w:val="auto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rezi.com/_8_usgr_lwgd/implementacion-de-circuitos-logicos-con-p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sagitario.itmorelia.edu.mx/mfraga/materias/digital/PLD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c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2B819-CB30-470E-8B7C-5042180F7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</Template>
  <TotalTime>3</TotalTime>
  <Pages>6</Pages>
  <Words>648</Words>
  <Characters>3569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ARQUITECTURA DE LOS PDLs y sus aplicaciones</dc:title>
  <dc:subject/>
  <dc:creator>Jonathan Alejandro Alferez Torres</dc:creator>
  <cp:keywords/>
  <dc:description/>
  <cp:lastModifiedBy>Diego Ramírez</cp:lastModifiedBy>
  <cp:revision>2</cp:revision>
  <dcterms:created xsi:type="dcterms:W3CDTF">2020-04-15T05:34:00Z</dcterms:created>
  <dcterms:modified xsi:type="dcterms:W3CDTF">2020-04-15T05:34:00Z</dcterms:modified>
</cp:coreProperties>
</file>